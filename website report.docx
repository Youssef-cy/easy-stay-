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77E9" w:rsidRDefault="00D077E9" w:rsidP="00D70D02">
      <w:r>
        <w:rPr>
          <w:noProof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E81C4ED" wp14:editId="436C7204">
                      <wp:extent cx="3528695" cy="1210614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106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077E9" w:rsidRPr="00D86945" w:rsidRDefault="00E43F6F" w:rsidP="000F7015">
                                  <w:pPr>
                                    <w:pStyle w:val="Title"/>
                                    <w:jc w:val="center"/>
                                  </w:pPr>
                                  <w:r>
                                    <w:t xml:space="preserve">Website </w:t>
                                  </w:r>
                                  <w:r w:rsidR="0070681E">
                                    <w:t xml:space="preserve"> </w:t>
                                  </w:r>
                                  <w:r w:rsidR="000F7015">
                                    <w:t xml:space="preserve"> </w:t>
                                  </w:r>
                                  <w:r w:rsidR="0070681E">
                                    <w:t>pro</w:t>
                                  </w:r>
                                  <w:r w:rsidR="000F7015">
                                    <w:t>j</w:t>
                                  </w:r>
                                  <w:r w:rsidR="0070681E">
                                    <w:t>ect</w:t>
                                  </w:r>
                                </w:p>
                                <w:p w:rsidR="00D077E9" w:rsidRPr="00D86945" w:rsidRDefault="0070681E" w:rsidP="00D077E9">
                                  <w:pPr>
                                    <w:pStyle w:val="Title"/>
                                    <w:spacing w:after="0"/>
                                  </w:pPr>
                                  <w:r>
                                    <w:t>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9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" filled="f" stroked="f" strokeweight=".5pt">
                      <v:textbox>
                        <w:txbxContent>
                          <w:p w:rsidR="00D077E9" w:rsidRPr="00D86945" w:rsidRDefault="00E43F6F" w:rsidP="000F7015">
                            <w:pPr>
                              <w:pStyle w:val="Title"/>
                              <w:jc w:val="center"/>
                            </w:pPr>
                            <w:r>
                              <w:t xml:space="preserve">Website </w:t>
                            </w:r>
                            <w:r w:rsidR="0070681E">
                              <w:t xml:space="preserve"> </w:t>
                            </w:r>
                            <w:r w:rsidR="000F7015">
                              <w:t xml:space="preserve"> </w:t>
                            </w:r>
                            <w:r w:rsidR="0070681E">
                              <w:t>pro</w:t>
                            </w:r>
                            <w:r w:rsidR="000F7015">
                              <w:t>j</w:t>
                            </w:r>
                            <w:r w:rsidR="0070681E">
                              <w:t>ect</w:t>
                            </w:r>
                          </w:p>
                          <w:p w:rsidR="00D077E9" w:rsidRPr="00D86945" w:rsidRDefault="0070681E" w:rsidP="00D077E9">
                            <w:pPr>
                              <w:pStyle w:val="Title"/>
                              <w:spacing w:after="0"/>
                            </w:pPr>
                            <w:r>
                              <w:t>2025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25EECF4" wp14:editId="7EB51CE3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252630D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D077E9">
            <w:pPr>
              <w:rPr>
                <w:noProof/>
              </w:rPr>
            </w:pPr>
          </w:p>
        </w:tc>
      </w:tr>
      <w:tr w:rsidR="00D077E9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98F24FFB21524E2682AE556779278662"/>
              </w:placeholder>
              <w15:appearance w15:val="hidden"/>
            </w:sdtPr>
            <w:sdtEndPr/>
            <w:sdtContent>
              <w:p w:rsidR="00D077E9" w:rsidRDefault="00D077E9" w:rsidP="00D077E9"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 w:rsidR="00F77789">
                  <w:rPr>
                    <w:rStyle w:val="SubtitleChar"/>
                    <w:b w:val="0"/>
                    <w:noProof/>
                  </w:rPr>
                  <w:t>December 29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</w:p>
            </w:sdtContent>
          </w:sdt>
          <w:p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CAA5D97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:rsidR="00D077E9" w:rsidRDefault="0078080A" w:rsidP="00D077E9">
            <w:sdt>
              <w:sdtPr>
                <w:id w:val="-1740469667"/>
                <w:placeholder>
                  <w:docPart w:val="3B15087E9AAE4CB78DC8B81373AB48EF"/>
                </w:placeholder>
                <w15:appearance w15:val="hidden"/>
              </w:sdtPr>
              <w:sdtEndPr/>
              <w:sdtContent>
                <w:proofErr w:type="spellStart"/>
                <w:r w:rsidR="0070681E">
                  <w:t>Ntg</w:t>
                </w:r>
                <w:proofErr w:type="spellEnd"/>
                <w:r w:rsidR="0070681E">
                  <w:t xml:space="preserve"> school</w:t>
                </w:r>
              </w:sdtContent>
            </w:sdt>
          </w:p>
          <w:p w:rsidR="00D077E9" w:rsidRDefault="00D077E9" w:rsidP="00D077E9">
            <w:r w:rsidRPr="00B231E5">
              <w:t>Authored by:</w:t>
            </w:r>
            <w:r>
              <w:t xml:space="preserve"> </w:t>
            </w:r>
            <w:r w:rsidR="00D609AF">
              <w:t xml:space="preserve">Youssef Yasser </w:t>
            </w:r>
            <w:bookmarkStart w:id="0" w:name="_GoBack"/>
            <w:bookmarkEnd w:id="0"/>
          </w:p>
          <w:p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:rsidR="00D077E9" w:rsidRDefault="00D077E9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3F90553A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6A6E68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" fillcolor="#34aba2 [3206]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03E959F8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B1FBE3" id="Rectangle 3" o:spid="_x0000_s1026" alt="white rectangle for text on cover" style="position:absolute;margin-left:-16.15pt;margin-top:70.9pt;width:310.15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" fillcolor="white [3212]" stroked="f" strokeweight="2pt">
                <w10:wrap anchory="page"/>
              </v:rect>
            </w:pict>
          </mc:Fallback>
        </mc:AlternateContent>
      </w:r>
      <w:r>
        <w:br w:type="page"/>
      </w:r>
    </w:p>
    <w:p w:rsidR="00D077E9" w:rsidRDefault="0070681E" w:rsidP="00D077E9">
      <w:pPr>
        <w:pStyle w:val="Heading1"/>
      </w:pPr>
      <w:r>
        <w:lastRenderedPageBreak/>
        <w:t>About team</w:t>
      </w:r>
      <w:r w:rsidR="000F7015">
        <w:t>:</w:t>
      </w:r>
    </w:p>
    <w:tbl>
      <w:tblPr>
        <w:tblW w:w="9769" w:type="dxa"/>
        <w:tblInd w:w="27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69"/>
      </w:tblGrid>
      <w:tr w:rsidR="00D077E9" w:rsidTr="00FA0911">
        <w:trPr>
          <w:trHeight w:val="3546"/>
        </w:trPr>
        <w:tc>
          <w:tcPr>
            <w:tcW w:w="9769" w:type="dxa"/>
          </w:tcPr>
          <w:sdt>
            <w:sdtPr>
              <w:id w:val="1660650702"/>
              <w:placeholder>
                <w:docPart w:val="C27CB41FE3244CE9B3276683B5A28302"/>
              </w:placeholder>
              <w15:dataBinding w:prefixMappings="xmlns:ns0='http://schemas.microsoft.com/temp/samples' " w:xpath="/ns0:employees[1]/ns0:employee[1]/ns0:CompanyName[1]" w:storeItemID="{00000000-0000-0000-0000-000000000000}"/>
              <w15:appearance w15:val="hidden"/>
            </w:sdtPr>
            <w:sdtEndPr>
              <w:rPr>
                <w:highlight w:val="darkYellow"/>
              </w:rPr>
            </w:sdtEndPr>
            <w:sdtContent>
              <w:p w:rsidR="00D077E9" w:rsidRPr="0070681E" w:rsidRDefault="0070681E" w:rsidP="00DF027C">
                <w:pPr>
                  <w:pStyle w:val="Heading2"/>
                </w:pPr>
                <w:r w:rsidRPr="0070681E">
                  <w:rPr>
                    <w:highlight w:val="darkYellow"/>
                  </w:rPr>
                  <w:t>We are team 3</w:t>
                </w:r>
              </w:p>
            </w:sdtContent>
          </w:sdt>
          <w:p w:rsidR="00DF027C" w:rsidRPr="0070681E" w:rsidRDefault="0070681E" w:rsidP="00DF027C">
            <w:pPr>
              <w:rPr>
                <w:sz w:val="36"/>
                <w:szCs w:val="36"/>
              </w:rPr>
            </w:pPr>
            <w:r w:rsidRPr="0070681E">
              <w:rPr>
                <w:sz w:val="36"/>
                <w:szCs w:val="36"/>
              </w:rPr>
              <w:t>Team leader: Abdulrahman</w:t>
            </w:r>
          </w:p>
          <w:p w:rsidR="0070681E" w:rsidRPr="0070681E" w:rsidRDefault="0070681E" w:rsidP="00DF027C">
            <w:pPr>
              <w:rPr>
                <w:sz w:val="36"/>
                <w:szCs w:val="36"/>
              </w:rPr>
            </w:pPr>
            <w:r w:rsidRPr="0070681E">
              <w:rPr>
                <w:sz w:val="36"/>
                <w:szCs w:val="36"/>
              </w:rPr>
              <w:t>Coleader: Youssef Yasser</w:t>
            </w:r>
          </w:p>
          <w:p w:rsidR="0070681E" w:rsidRPr="0070681E" w:rsidRDefault="0070681E" w:rsidP="00DF027C">
            <w:pPr>
              <w:rPr>
                <w:sz w:val="36"/>
                <w:szCs w:val="36"/>
              </w:rPr>
            </w:pPr>
            <w:r w:rsidRPr="0070681E">
              <w:rPr>
                <w:sz w:val="36"/>
                <w:szCs w:val="36"/>
              </w:rPr>
              <w:t xml:space="preserve">Team members </w:t>
            </w:r>
            <w:proofErr w:type="gramStart"/>
            <w:r w:rsidRPr="0070681E">
              <w:rPr>
                <w:sz w:val="36"/>
                <w:szCs w:val="36"/>
              </w:rPr>
              <w:t>is :</w:t>
            </w:r>
            <w:proofErr w:type="gramEnd"/>
          </w:p>
          <w:p w:rsidR="0070681E" w:rsidRPr="0070681E" w:rsidRDefault="0070681E" w:rsidP="00DF027C">
            <w:pPr>
              <w:rPr>
                <w:sz w:val="36"/>
                <w:szCs w:val="36"/>
              </w:rPr>
            </w:pPr>
            <w:r w:rsidRPr="0070681E">
              <w:rPr>
                <w:sz w:val="36"/>
                <w:szCs w:val="36"/>
              </w:rPr>
              <w:t>Rodina</w:t>
            </w:r>
          </w:p>
          <w:p w:rsidR="0070681E" w:rsidRPr="0070681E" w:rsidRDefault="0070681E" w:rsidP="00DF027C">
            <w:pPr>
              <w:rPr>
                <w:sz w:val="36"/>
                <w:szCs w:val="36"/>
              </w:rPr>
            </w:pPr>
            <w:r w:rsidRPr="0070681E">
              <w:rPr>
                <w:sz w:val="36"/>
                <w:szCs w:val="36"/>
              </w:rPr>
              <w:t>Hager</w:t>
            </w:r>
          </w:p>
          <w:p w:rsidR="0070681E" w:rsidRPr="0070681E" w:rsidRDefault="0070681E" w:rsidP="00DF027C">
            <w:pPr>
              <w:rPr>
                <w:sz w:val="36"/>
                <w:szCs w:val="36"/>
              </w:rPr>
            </w:pPr>
            <w:r w:rsidRPr="0070681E">
              <w:rPr>
                <w:sz w:val="36"/>
                <w:szCs w:val="36"/>
              </w:rPr>
              <w:t>Moaned</w:t>
            </w:r>
          </w:p>
          <w:p w:rsidR="0070681E" w:rsidRDefault="0070681E" w:rsidP="00DF027C">
            <w:pPr>
              <w:rPr>
                <w:sz w:val="36"/>
                <w:szCs w:val="36"/>
              </w:rPr>
            </w:pPr>
            <w:r w:rsidRPr="0070681E">
              <w:rPr>
                <w:sz w:val="36"/>
                <w:szCs w:val="36"/>
              </w:rPr>
              <w:t xml:space="preserve">Ahmed </w:t>
            </w:r>
            <w:r w:rsidR="007045CA" w:rsidRPr="0070681E">
              <w:rPr>
                <w:sz w:val="36"/>
                <w:szCs w:val="36"/>
              </w:rPr>
              <w:t>Noor</w:t>
            </w:r>
          </w:p>
          <w:p w:rsidR="007045CA" w:rsidRDefault="007045CA" w:rsidP="00DF027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Ahmed Hossam</w:t>
            </w:r>
          </w:p>
          <w:p w:rsidR="007045CA" w:rsidRDefault="007045CA" w:rsidP="007045CA">
            <w:pPr>
              <w:pStyle w:val="Heading1"/>
            </w:pPr>
            <w:r>
              <w:t xml:space="preserve">About </w:t>
            </w:r>
            <w:proofErr w:type="gramStart"/>
            <w:r>
              <w:t>tools :</w:t>
            </w:r>
            <w:proofErr w:type="gramEnd"/>
          </w:p>
          <w:p w:rsidR="007045CA" w:rsidRPr="0070681E" w:rsidRDefault="007045CA" w:rsidP="007045CA">
            <w:pPr>
              <w:rPr>
                <w:sz w:val="36"/>
                <w:szCs w:val="36"/>
              </w:rPr>
            </w:pPr>
          </w:p>
          <w:p w:rsidR="0070681E" w:rsidRDefault="00E43F6F" w:rsidP="00DF027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We use </w:t>
            </w:r>
          </w:p>
          <w:p w:rsidR="00E43F6F" w:rsidRDefault="00E43F6F" w:rsidP="00DF027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Visual studio code </w:t>
            </w:r>
          </w:p>
          <w:p w:rsidR="00E43F6F" w:rsidRDefault="00E43F6F" w:rsidP="00DF027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And </w:t>
            </w:r>
            <w:proofErr w:type="spellStart"/>
            <w:r>
              <w:rPr>
                <w:sz w:val="36"/>
                <w:szCs w:val="36"/>
              </w:rPr>
              <w:t>orcal</w:t>
            </w:r>
            <w:proofErr w:type="spellEnd"/>
            <w:r>
              <w:rPr>
                <w:sz w:val="36"/>
                <w:szCs w:val="36"/>
              </w:rPr>
              <w:t xml:space="preserve"> database </w:t>
            </w:r>
          </w:p>
          <w:p w:rsidR="00E43F6F" w:rsidRDefault="00E43F6F" w:rsidP="00DF027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Api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:rsidR="00E43F6F" w:rsidRPr="0070681E" w:rsidRDefault="00E43F6F" w:rsidP="00DF027C">
            <w:pPr>
              <w:rPr>
                <w:sz w:val="36"/>
                <w:szCs w:val="36"/>
              </w:rPr>
            </w:pPr>
          </w:p>
          <w:p w:rsidR="00DF027C" w:rsidRPr="0070681E" w:rsidRDefault="00DF027C" w:rsidP="00DF027C">
            <w:pPr>
              <w:pStyle w:val="Content"/>
              <w:rPr>
                <w:b/>
                <w:bCs/>
                <w:sz w:val="40"/>
                <w:szCs w:val="40"/>
              </w:rPr>
            </w:pPr>
          </w:p>
        </w:tc>
      </w:tr>
      <w:tr w:rsidR="00DF027C" w:rsidTr="00FA0911">
        <w:trPr>
          <w:trHeight w:val="1899"/>
        </w:trPr>
        <w:tc>
          <w:tcPr>
            <w:tcW w:w="9769" w:type="dxa"/>
            <w:shd w:val="clear" w:color="auto" w:fill="F2F2F2" w:themeFill="background1" w:themeFillShade="F2"/>
            <w:vAlign w:val="center"/>
          </w:tcPr>
          <w:p w:rsidR="00DF027C" w:rsidRPr="00DF027C" w:rsidRDefault="00DF027C" w:rsidP="00DF027C">
            <w:pPr>
              <w:pStyle w:val="EmphasisText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A2D43BB" wp14:editId="258C1F19">
                      <wp:extent cx="5422005" cy="695459"/>
                      <wp:effectExtent l="0" t="0" r="0" b="0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005" cy="6954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F027C" w:rsidRDefault="00DF027C" w:rsidP="007045CA"/>
                                <w:p w:rsidR="007045CA" w:rsidRDefault="000F7015" w:rsidP="007045CA">
                                  <w:pPr>
                                    <w:jc w:val="center"/>
                                  </w:pPr>
                                  <w:r>
                                    <w:t>NTG</w:t>
                                  </w:r>
                                  <w:r w:rsidR="007045CA">
                                    <w:t xml:space="preserve"> school</w:t>
                                  </w:r>
                                </w:p>
                                <w:p w:rsidR="007045CA" w:rsidRDefault="007045CA" w:rsidP="007045C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2D43BB" id="Text Box 7" o:spid="_x0000_s1027" type="#_x0000_t202" style="width:426.95pt;height: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" filled="f" stroked="f" strokeweight=".5pt">
                      <v:textbox>
                        <w:txbxContent>
                          <w:p w:rsidR="00DF027C" w:rsidRDefault="00DF027C" w:rsidP="007045CA"/>
                          <w:p w:rsidR="007045CA" w:rsidRDefault="000F7015" w:rsidP="007045CA">
                            <w:pPr>
                              <w:jc w:val="center"/>
                            </w:pPr>
                            <w:r>
                              <w:t>NTG</w:t>
                            </w:r>
                            <w:r w:rsidR="007045CA">
                              <w:t xml:space="preserve"> school</w:t>
                            </w:r>
                          </w:p>
                          <w:p w:rsidR="007045CA" w:rsidRDefault="007045CA" w:rsidP="007045CA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DF027C" w:rsidTr="00FA0911">
        <w:trPr>
          <w:trHeight w:val="5931"/>
        </w:trPr>
        <w:tc>
          <w:tcPr>
            <w:tcW w:w="9769" w:type="dxa"/>
          </w:tcPr>
          <w:p w:rsidR="00DF027C" w:rsidRDefault="00DF027C" w:rsidP="00DF027C">
            <w:pPr>
              <w:pStyle w:val="EmphasisText"/>
              <w:rPr>
                <w:i/>
                <w:sz w:val="36"/>
              </w:rPr>
            </w:pPr>
          </w:p>
          <w:p w:rsidR="00145187" w:rsidRPr="000F7015" w:rsidRDefault="00145187" w:rsidP="000F7015">
            <w:pPr>
              <w:pStyle w:val="Title"/>
              <w:rPr>
                <w:sz w:val="52"/>
                <w:szCs w:val="44"/>
              </w:rPr>
            </w:pPr>
            <w:r w:rsidRPr="000F7015">
              <w:rPr>
                <w:sz w:val="52"/>
                <w:szCs w:val="44"/>
              </w:rPr>
              <w:t>Tasks for this week:</w:t>
            </w:r>
          </w:p>
          <w:p w:rsidR="00E43F6F" w:rsidRDefault="00E43F6F" w:rsidP="00E43F6F">
            <w:pPr>
              <w:pStyle w:val="Content"/>
            </w:pPr>
            <w:r>
              <w:t xml:space="preserve"> </w:t>
            </w:r>
          </w:p>
          <w:p w:rsidR="00E43F6F" w:rsidRPr="00E43F6F" w:rsidRDefault="00E43F6F" w:rsidP="00E43F6F">
            <w:pPr>
              <w:pStyle w:val="Content"/>
            </w:pPr>
            <w:r w:rsidRPr="00D23A9D">
              <w:rPr>
                <w:b/>
                <w:bCs/>
              </w:rPr>
              <w:t xml:space="preserve">Yousef </w:t>
            </w:r>
            <w:proofErr w:type="gramStart"/>
            <w:r w:rsidRPr="00D23A9D">
              <w:rPr>
                <w:b/>
                <w:bCs/>
              </w:rPr>
              <w:t>Yasser</w:t>
            </w:r>
            <w:r>
              <w:t xml:space="preserve"> :</w:t>
            </w:r>
            <w:proofErr w:type="gramEnd"/>
            <w:r>
              <w:t xml:space="preserve"> first section </w:t>
            </w:r>
          </w:p>
          <w:p w:rsidR="00D23A9D" w:rsidRDefault="00F77789" w:rsidP="00D23A9D">
            <w:pPr>
              <w:pStyle w:val="Content"/>
            </w:pPr>
            <w:proofErr w:type="spellStart"/>
            <w:proofErr w:type="gramStart"/>
            <w:r>
              <w:rPr>
                <w:b/>
                <w:bCs/>
              </w:rPr>
              <w:t>Mohaned</w:t>
            </w:r>
            <w:proofErr w:type="spellEnd"/>
            <w:r>
              <w:rPr>
                <w:b/>
                <w:bCs/>
              </w:rPr>
              <w:t xml:space="preserve"> </w:t>
            </w:r>
            <w:r w:rsidR="00145187">
              <w:t>:</w:t>
            </w:r>
            <w:proofErr w:type="gramEnd"/>
            <w:r w:rsidR="00145187">
              <w:t xml:space="preserve"> </w:t>
            </w:r>
            <w:r w:rsidR="00E43F6F">
              <w:t xml:space="preserve">second </w:t>
            </w:r>
            <w:r>
              <w:t xml:space="preserve">&amp; </w:t>
            </w:r>
            <w:proofErr w:type="spellStart"/>
            <w:r>
              <w:t>therd</w:t>
            </w:r>
            <w:proofErr w:type="spellEnd"/>
            <w:r>
              <w:t xml:space="preserve"> </w:t>
            </w:r>
            <w:r w:rsidR="00E43F6F">
              <w:t>section</w:t>
            </w:r>
          </w:p>
          <w:p w:rsidR="00E43F6F" w:rsidRPr="00E43F6F" w:rsidRDefault="00E43F6F" w:rsidP="00F77789">
            <w:pPr>
              <w:pStyle w:val="Content"/>
            </w:pPr>
            <w:r w:rsidRPr="00D23A9D">
              <w:rPr>
                <w:b/>
                <w:bCs/>
              </w:rPr>
              <w:t>Rodina:</w:t>
            </w:r>
            <w:r>
              <w:t xml:space="preserve"> </w:t>
            </w:r>
            <w:r w:rsidR="00F77789">
              <w:t>card section</w:t>
            </w:r>
          </w:p>
          <w:p w:rsidR="00F77789" w:rsidRPr="00E43F6F" w:rsidRDefault="00F77789" w:rsidP="00F77789">
            <w:pPr>
              <w:pStyle w:val="Content"/>
            </w:pPr>
            <w:r w:rsidRPr="00D23A9D">
              <w:rPr>
                <w:b/>
                <w:bCs/>
              </w:rPr>
              <w:t xml:space="preserve">Ahmed </w:t>
            </w:r>
            <w:proofErr w:type="spellStart"/>
            <w:r w:rsidRPr="00D23A9D">
              <w:rPr>
                <w:b/>
                <w:bCs/>
              </w:rPr>
              <w:t>noor</w:t>
            </w:r>
            <w:proofErr w:type="spellEnd"/>
            <w:r>
              <w:t xml:space="preserve">:  </w:t>
            </w:r>
            <w:r>
              <w:t>reviews section</w:t>
            </w:r>
          </w:p>
          <w:p w:rsidR="00145187" w:rsidRDefault="00145187" w:rsidP="00F77789">
            <w:pPr>
              <w:pStyle w:val="Content"/>
            </w:pPr>
            <w:r w:rsidRPr="00D23A9D">
              <w:rPr>
                <w:b/>
                <w:bCs/>
              </w:rPr>
              <w:t>Hager</w:t>
            </w:r>
            <w:r>
              <w:t xml:space="preserve"> </w:t>
            </w:r>
            <w:proofErr w:type="spellStart"/>
            <w:proofErr w:type="gramStart"/>
            <w:r w:rsidR="000A18C2">
              <w:t>fouad</w:t>
            </w:r>
            <w:proofErr w:type="spellEnd"/>
            <w:r w:rsidR="000A18C2">
              <w:t xml:space="preserve"> </w:t>
            </w:r>
            <w:r>
              <w:t>:</w:t>
            </w:r>
            <w:proofErr w:type="gramEnd"/>
            <w:r>
              <w:t xml:space="preserve"> </w:t>
            </w:r>
            <w:r w:rsidR="00F77789">
              <w:t>offers section</w:t>
            </w:r>
          </w:p>
          <w:p w:rsidR="00E43F6F" w:rsidRDefault="00E43F6F" w:rsidP="00E43F6F">
            <w:pPr>
              <w:pStyle w:val="Content"/>
            </w:pPr>
            <w:r w:rsidRPr="00D23A9D">
              <w:rPr>
                <w:b/>
                <w:bCs/>
              </w:rPr>
              <w:t>Ahmed Hossam</w:t>
            </w:r>
            <w:r>
              <w:t xml:space="preserve">: footer </w:t>
            </w:r>
          </w:p>
          <w:p w:rsidR="00E43F6F" w:rsidRDefault="00E43F6F" w:rsidP="00443789">
            <w:pPr>
              <w:pStyle w:val="Content"/>
              <w:rPr>
                <w:sz w:val="36"/>
                <w:szCs w:val="28"/>
              </w:rPr>
            </w:pPr>
          </w:p>
          <w:p w:rsidR="00443789" w:rsidRDefault="00443789" w:rsidP="00443789">
            <w:pPr>
              <w:pStyle w:val="Content"/>
              <w:rPr>
                <w:sz w:val="36"/>
                <w:szCs w:val="28"/>
              </w:rPr>
            </w:pPr>
          </w:p>
          <w:p w:rsidR="00443789" w:rsidRDefault="00443789" w:rsidP="00D23A9D">
            <w:pPr>
              <w:pStyle w:val="Content"/>
            </w:pPr>
          </w:p>
          <w:p w:rsidR="00443789" w:rsidRDefault="00443789" w:rsidP="00D23A9D">
            <w:pPr>
              <w:pStyle w:val="Content"/>
            </w:pPr>
          </w:p>
          <w:p w:rsidR="00443789" w:rsidRDefault="00443789" w:rsidP="00D23A9D">
            <w:pPr>
              <w:pStyle w:val="Content"/>
            </w:pPr>
          </w:p>
          <w:p w:rsidR="00443789" w:rsidRDefault="00443789" w:rsidP="00D23A9D">
            <w:pPr>
              <w:pStyle w:val="Content"/>
            </w:pPr>
          </w:p>
          <w:p w:rsidR="00443789" w:rsidRDefault="00F77789" w:rsidP="00D23A9D">
            <w:pPr>
              <w:pStyle w:val="Content"/>
              <w:rPr>
                <w:lang w:bidi="ar-EG"/>
              </w:rPr>
            </w:pPr>
            <w:r w:rsidRPr="00F77789">
              <w:rPr>
                <w:color w:val="FF0000"/>
                <w:sz w:val="48"/>
                <w:szCs w:val="40"/>
              </w:rPr>
              <w:t xml:space="preserve">Design link : </w:t>
            </w:r>
            <w:r>
              <w:rPr>
                <w:rFonts w:hint="cs"/>
                <w:color w:val="FF0000"/>
                <w:sz w:val="48"/>
                <w:szCs w:val="40"/>
                <w:rtl/>
                <w:lang w:bidi="ar-EG"/>
              </w:rPr>
              <w:t xml:space="preserve"> </w:t>
            </w:r>
            <w:hyperlink r:id="rId7" w:history="1">
              <w:proofErr w:type="spellStart"/>
              <w:r w:rsidR="00FA0911" w:rsidRPr="00FA0911">
                <w:rPr>
                  <w:rStyle w:val="Hyperlink"/>
                  <w:sz w:val="48"/>
                  <w:szCs w:val="40"/>
                  <w:lang w:bidi="ar-EG"/>
                </w:rPr>
                <w:t>F</w:t>
              </w:r>
              <w:r w:rsidRPr="00FA0911">
                <w:rPr>
                  <w:rStyle w:val="Hyperlink"/>
                  <w:sz w:val="48"/>
                  <w:szCs w:val="40"/>
                  <w:lang w:bidi="ar-EG"/>
                </w:rPr>
                <w:t>igma</w:t>
              </w:r>
              <w:proofErr w:type="spellEnd"/>
              <w:r w:rsidRPr="00FA0911">
                <w:rPr>
                  <w:rStyle w:val="Hyperlink"/>
                  <w:sz w:val="48"/>
                  <w:szCs w:val="40"/>
                  <w:lang w:bidi="ar-EG"/>
                </w:rPr>
                <w:t xml:space="preserve"> </w:t>
              </w:r>
              <w:r w:rsidR="00FA0911" w:rsidRPr="00FA0911">
                <w:rPr>
                  <w:rStyle w:val="Hyperlink"/>
                  <w:sz w:val="48"/>
                  <w:szCs w:val="40"/>
                  <w:lang w:bidi="ar-EG"/>
                </w:rPr>
                <w:t>D</w:t>
              </w:r>
              <w:r w:rsidRPr="00FA0911">
                <w:rPr>
                  <w:rStyle w:val="Hyperlink"/>
                  <w:sz w:val="48"/>
                  <w:szCs w:val="40"/>
                  <w:lang w:bidi="ar-EG"/>
                </w:rPr>
                <w:t>e</w:t>
              </w:r>
              <w:r w:rsidRPr="00FA0911">
                <w:rPr>
                  <w:rStyle w:val="Hyperlink"/>
                  <w:sz w:val="48"/>
                  <w:szCs w:val="40"/>
                  <w:lang w:bidi="ar-EG"/>
                </w:rPr>
                <w:t>sign</w:t>
              </w:r>
            </w:hyperlink>
          </w:p>
          <w:p w:rsidR="00443789" w:rsidRDefault="00443789" w:rsidP="00D23A9D">
            <w:pPr>
              <w:pStyle w:val="Content"/>
            </w:pPr>
          </w:p>
          <w:p w:rsidR="00443789" w:rsidRDefault="00443789" w:rsidP="00D23A9D">
            <w:pPr>
              <w:pStyle w:val="Content"/>
            </w:pPr>
          </w:p>
          <w:p w:rsidR="00443789" w:rsidRDefault="00443789" w:rsidP="00D23A9D">
            <w:pPr>
              <w:pStyle w:val="Content"/>
            </w:pPr>
          </w:p>
          <w:p w:rsidR="00443789" w:rsidRDefault="00443789" w:rsidP="00D23A9D">
            <w:pPr>
              <w:pStyle w:val="Content"/>
            </w:pPr>
          </w:p>
          <w:p w:rsidR="00443789" w:rsidRDefault="00443789" w:rsidP="00D23A9D">
            <w:pPr>
              <w:pStyle w:val="Content"/>
            </w:pPr>
          </w:p>
          <w:p w:rsidR="00443789" w:rsidRDefault="00443789" w:rsidP="00D23A9D">
            <w:pPr>
              <w:pStyle w:val="Content"/>
            </w:pPr>
          </w:p>
          <w:p w:rsidR="00145187" w:rsidRDefault="00145187" w:rsidP="00145187">
            <w:pPr>
              <w:pStyle w:val="Content"/>
            </w:pPr>
          </w:p>
          <w:p w:rsidR="00D23A9D" w:rsidRDefault="00D23A9D" w:rsidP="00D23A9D">
            <w:pPr>
              <w:pStyle w:val="Title"/>
              <w:rPr>
                <w:sz w:val="44"/>
                <w:szCs w:val="36"/>
              </w:rPr>
            </w:pPr>
            <w:r>
              <w:rPr>
                <w:sz w:val="44"/>
                <w:szCs w:val="36"/>
              </w:rPr>
              <w:t>Screen shots for works:</w:t>
            </w:r>
          </w:p>
          <w:p w:rsidR="00D23A9D" w:rsidRDefault="00E43F6F" w:rsidP="00D23A9D">
            <w:pPr>
              <w:pStyle w:val="Title"/>
              <w:rPr>
                <w:sz w:val="44"/>
                <w:szCs w:val="36"/>
              </w:rPr>
            </w:pPr>
            <w:r>
              <w:rPr>
                <w:sz w:val="44"/>
                <w:szCs w:val="36"/>
              </w:rPr>
              <w:t>First section</w:t>
            </w:r>
            <w:r w:rsidR="00D23A9D">
              <w:rPr>
                <w:sz w:val="44"/>
                <w:szCs w:val="36"/>
              </w:rPr>
              <w:t>:</w:t>
            </w:r>
            <w:r w:rsidR="000F7015">
              <w:rPr>
                <w:sz w:val="44"/>
                <w:szCs w:val="36"/>
              </w:rPr>
              <w:t xml:space="preserve"> by </w:t>
            </w:r>
            <w:r>
              <w:rPr>
                <w:sz w:val="44"/>
                <w:szCs w:val="36"/>
              </w:rPr>
              <w:t xml:space="preserve">Youssef Yasser </w:t>
            </w:r>
          </w:p>
          <w:p w:rsidR="00D23A9D" w:rsidRPr="00D23A9D" w:rsidRDefault="00D23A9D" w:rsidP="00D23A9D">
            <w:pPr>
              <w:pStyle w:val="Title"/>
              <w:rPr>
                <w:sz w:val="44"/>
                <w:szCs w:val="36"/>
              </w:rPr>
            </w:pPr>
          </w:p>
          <w:p w:rsidR="00D23A9D" w:rsidRDefault="00D23A9D" w:rsidP="00D23A9D">
            <w:pPr>
              <w:pStyle w:val="Name"/>
            </w:pPr>
          </w:p>
          <w:p w:rsidR="00145187" w:rsidRDefault="00F77789" w:rsidP="00145187">
            <w:pPr>
              <w:pStyle w:val="Content"/>
            </w:pPr>
            <w:r w:rsidRPr="00F77789">
              <w:lastRenderedPageBreak/>
              <w:drawing>
                <wp:inline distT="0" distB="0" distL="0" distR="0" wp14:anchorId="0C8F4F48" wp14:editId="0B214961">
                  <wp:extent cx="5744377" cy="3439005"/>
                  <wp:effectExtent l="0" t="0" r="889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377" cy="343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7C29" w:rsidRDefault="005C7C29" w:rsidP="00145187">
            <w:pPr>
              <w:pStyle w:val="Content"/>
            </w:pPr>
          </w:p>
          <w:p w:rsidR="005C7C29" w:rsidRPr="00145187" w:rsidRDefault="005C7C29" w:rsidP="00145187">
            <w:pPr>
              <w:pStyle w:val="Content"/>
            </w:pPr>
          </w:p>
        </w:tc>
      </w:tr>
    </w:tbl>
    <w:p w:rsidR="000A73E6" w:rsidRDefault="000F7015" w:rsidP="000A73E6">
      <w:pPr>
        <w:jc w:val="center"/>
      </w:pPr>
      <w:r>
        <w:lastRenderedPageBreak/>
        <w:t>NTG</w:t>
      </w:r>
      <w:r w:rsidR="000A73E6">
        <w:t xml:space="preserve"> school</w:t>
      </w:r>
    </w:p>
    <w:p w:rsidR="00443789" w:rsidRDefault="00443789" w:rsidP="000A73E6">
      <w:pPr>
        <w:spacing w:after="200"/>
        <w:rPr>
          <w:sz w:val="40"/>
          <w:szCs w:val="32"/>
        </w:rPr>
      </w:pPr>
    </w:p>
    <w:p w:rsidR="00443789" w:rsidRDefault="00443789" w:rsidP="000A73E6">
      <w:pPr>
        <w:spacing w:after="200"/>
        <w:rPr>
          <w:sz w:val="40"/>
          <w:szCs w:val="32"/>
        </w:rPr>
      </w:pPr>
    </w:p>
    <w:p w:rsidR="00443789" w:rsidRDefault="00443789" w:rsidP="000A73E6">
      <w:pPr>
        <w:spacing w:after="200"/>
        <w:rPr>
          <w:sz w:val="40"/>
          <w:szCs w:val="32"/>
        </w:rPr>
      </w:pPr>
    </w:p>
    <w:p w:rsidR="00443789" w:rsidRDefault="00443789" w:rsidP="000A73E6">
      <w:pPr>
        <w:spacing w:after="200"/>
        <w:rPr>
          <w:sz w:val="40"/>
          <w:szCs w:val="32"/>
        </w:rPr>
      </w:pPr>
    </w:p>
    <w:p w:rsidR="00443789" w:rsidRDefault="00443789" w:rsidP="000A73E6">
      <w:pPr>
        <w:spacing w:after="200"/>
        <w:rPr>
          <w:sz w:val="40"/>
          <w:szCs w:val="32"/>
        </w:rPr>
      </w:pPr>
    </w:p>
    <w:p w:rsidR="00B43161" w:rsidRDefault="00B43161" w:rsidP="000A73E6">
      <w:pPr>
        <w:spacing w:after="200"/>
        <w:rPr>
          <w:sz w:val="40"/>
          <w:szCs w:val="32"/>
        </w:rPr>
      </w:pPr>
    </w:p>
    <w:p w:rsidR="000A73E6" w:rsidRPr="000A73E6" w:rsidRDefault="00E43F6F" w:rsidP="000A73E6">
      <w:pPr>
        <w:spacing w:after="200"/>
        <w:rPr>
          <w:sz w:val="40"/>
          <w:szCs w:val="32"/>
        </w:rPr>
      </w:pPr>
      <w:r>
        <w:rPr>
          <w:sz w:val="40"/>
          <w:szCs w:val="32"/>
        </w:rPr>
        <w:t>Second section</w:t>
      </w:r>
      <w:r w:rsidR="000A73E6">
        <w:rPr>
          <w:sz w:val="40"/>
          <w:szCs w:val="32"/>
        </w:rPr>
        <w:t>:</w:t>
      </w:r>
      <w:r w:rsidR="00F77789">
        <w:rPr>
          <w:sz w:val="40"/>
          <w:szCs w:val="32"/>
        </w:rPr>
        <w:t xml:space="preserve"> </w:t>
      </w:r>
      <w:proofErr w:type="spellStart"/>
      <w:r w:rsidR="00F77789">
        <w:rPr>
          <w:sz w:val="40"/>
          <w:szCs w:val="32"/>
        </w:rPr>
        <w:t>mohaned</w:t>
      </w:r>
      <w:proofErr w:type="spellEnd"/>
    </w:p>
    <w:p w:rsidR="00443789" w:rsidRDefault="00443789" w:rsidP="000A73E6">
      <w:pPr>
        <w:spacing w:after="200"/>
      </w:pPr>
    </w:p>
    <w:p w:rsidR="000A73E6" w:rsidRDefault="00F77789" w:rsidP="000A73E6">
      <w:pPr>
        <w:spacing w:after="200"/>
        <w:rPr>
          <w:rtl/>
          <w:lang w:bidi="ar-EG"/>
        </w:rPr>
      </w:pPr>
      <w:r w:rsidRPr="0075406A">
        <w:rPr>
          <w:noProof/>
          <w:color w:val="FF0000"/>
          <w:sz w:val="36"/>
          <w:szCs w:val="36"/>
        </w:rPr>
        <w:lastRenderedPageBreak/>
        <w:drawing>
          <wp:inline distT="0" distB="0" distL="0" distR="0" wp14:anchorId="7B954B2C" wp14:editId="2971D757">
            <wp:extent cx="5943600" cy="20681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015" w:rsidRDefault="000F7015" w:rsidP="00443789">
      <w:pPr>
        <w:spacing w:after="200"/>
      </w:pPr>
    </w:p>
    <w:p w:rsidR="000F7015" w:rsidRDefault="00F77789" w:rsidP="00443789">
      <w:pPr>
        <w:spacing w:after="200"/>
      </w:pPr>
      <w:r w:rsidRPr="0075406A">
        <w:rPr>
          <w:noProof/>
          <w:color w:val="FF0000"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3AE2BE58" wp14:editId="27AD1222">
            <wp:simplePos x="0" y="0"/>
            <wp:positionH relativeFrom="margin">
              <wp:posOffset>0</wp:posOffset>
            </wp:positionH>
            <wp:positionV relativeFrom="margin">
              <wp:posOffset>2995295</wp:posOffset>
            </wp:positionV>
            <wp:extent cx="5943600" cy="394779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7015" w:rsidRDefault="000F7015" w:rsidP="00443789">
      <w:pPr>
        <w:spacing w:after="200"/>
      </w:pPr>
    </w:p>
    <w:p w:rsidR="000F7015" w:rsidRDefault="000F7015" w:rsidP="00443789">
      <w:pPr>
        <w:spacing w:after="200"/>
      </w:pPr>
    </w:p>
    <w:p w:rsidR="000F7015" w:rsidRDefault="000F7015" w:rsidP="00443789">
      <w:pPr>
        <w:spacing w:after="200"/>
      </w:pPr>
    </w:p>
    <w:p w:rsidR="000F7015" w:rsidRDefault="000F7015" w:rsidP="00443789">
      <w:pPr>
        <w:spacing w:after="200"/>
      </w:pPr>
    </w:p>
    <w:p w:rsidR="000F7015" w:rsidRDefault="000F7015" w:rsidP="00443789">
      <w:pPr>
        <w:spacing w:after="200"/>
      </w:pPr>
    </w:p>
    <w:p w:rsidR="00443789" w:rsidRDefault="00443789" w:rsidP="00443789">
      <w:pPr>
        <w:spacing w:after="200"/>
      </w:pPr>
    </w:p>
    <w:p w:rsidR="000F7015" w:rsidRDefault="000F7015" w:rsidP="00443789">
      <w:pPr>
        <w:spacing w:after="200"/>
      </w:pPr>
    </w:p>
    <w:p w:rsidR="000A73E6" w:rsidRDefault="000A73E6" w:rsidP="000A73E6">
      <w:pPr>
        <w:spacing w:after="200"/>
      </w:pPr>
    </w:p>
    <w:p w:rsidR="000A18C2" w:rsidRPr="000A73E6" w:rsidRDefault="000A18C2" w:rsidP="000A18C2">
      <w:pPr>
        <w:spacing w:after="200"/>
        <w:rPr>
          <w:sz w:val="40"/>
          <w:szCs w:val="32"/>
        </w:rPr>
      </w:pPr>
      <w:r>
        <w:rPr>
          <w:sz w:val="40"/>
          <w:szCs w:val="32"/>
        </w:rPr>
        <w:t xml:space="preserve"> </w:t>
      </w:r>
      <w:r w:rsidR="00F77789">
        <w:rPr>
          <w:sz w:val="40"/>
          <w:szCs w:val="32"/>
        </w:rPr>
        <w:t xml:space="preserve">card </w:t>
      </w:r>
      <w:r>
        <w:rPr>
          <w:sz w:val="40"/>
          <w:szCs w:val="32"/>
        </w:rPr>
        <w:t xml:space="preserve">section: by Rodina </w:t>
      </w:r>
    </w:p>
    <w:p w:rsidR="000A73E6" w:rsidRDefault="000A73E6" w:rsidP="000A73E6">
      <w:pPr>
        <w:spacing w:after="200"/>
      </w:pPr>
    </w:p>
    <w:p w:rsidR="00443789" w:rsidRDefault="00443789" w:rsidP="000A73E6">
      <w:pPr>
        <w:spacing w:after="200"/>
      </w:pPr>
    </w:p>
    <w:p w:rsidR="00443789" w:rsidRDefault="00443789" w:rsidP="000A73E6">
      <w:pPr>
        <w:spacing w:after="200"/>
      </w:pPr>
    </w:p>
    <w:p w:rsidR="00443789" w:rsidRDefault="00443789" w:rsidP="000A73E6">
      <w:pPr>
        <w:spacing w:after="200"/>
      </w:pPr>
    </w:p>
    <w:p w:rsidR="00B43161" w:rsidRDefault="00F77789" w:rsidP="000A73E6">
      <w:pPr>
        <w:spacing w:after="200"/>
      </w:pPr>
      <w:r w:rsidRPr="0075406A">
        <w:rPr>
          <w:noProof/>
          <w:color w:val="FF0000"/>
          <w:sz w:val="36"/>
          <w:szCs w:val="36"/>
        </w:rPr>
        <w:drawing>
          <wp:inline distT="0" distB="0" distL="0" distR="0" wp14:anchorId="37D022A3" wp14:editId="46CD8A93">
            <wp:extent cx="5943600" cy="35286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161" w:rsidRDefault="00B43161" w:rsidP="000A73E6">
      <w:pPr>
        <w:spacing w:after="200"/>
      </w:pPr>
    </w:p>
    <w:p w:rsidR="00B43161" w:rsidRDefault="00B43161" w:rsidP="000A73E6">
      <w:pPr>
        <w:spacing w:after="200"/>
      </w:pPr>
    </w:p>
    <w:p w:rsidR="00B43161" w:rsidRDefault="00B43161" w:rsidP="000A73E6">
      <w:pPr>
        <w:spacing w:after="200"/>
      </w:pPr>
    </w:p>
    <w:p w:rsidR="00B43161" w:rsidRDefault="00B43161" w:rsidP="000A73E6">
      <w:pPr>
        <w:spacing w:after="200"/>
      </w:pPr>
    </w:p>
    <w:p w:rsidR="00B43161" w:rsidRDefault="00B43161" w:rsidP="000A73E6">
      <w:pPr>
        <w:spacing w:after="200"/>
      </w:pPr>
    </w:p>
    <w:p w:rsidR="00B43161" w:rsidRDefault="00B43161" w:rsidP="000A73E6">
      <w:pPr>
        <w:spacing w:after="200"/>
      </w:pPr>
    </w:p>
    <w:p w:rsidR="00F77789" w:rsidRDefault="00F77789" w:rsidP="000A18C2">
      <w:pPr>
        <w:spacing w:after="200"/>
        <w:rPr>
          <w:sz w:val="40"/>
          <w:szCs w:val="32"/>
        </w:rPr>
      </w:pPr>
      <w:r>
        <w:rPr>
          <w:sz w:val="40"/>
          <w:szCs w:val="32"/>
        </w:rPr>
        <w:t>Reviews section</w:t>
      </w:r>
      <w:r w:rsidR="000A18C2">
        <w:rPr>
          <w:sz w:val="40"/>
          <w:szCs w:val="32"/>
        </w:rPr>
        <w:t xml:space="preserve">: by </w:t>
      </w:r>
      <w:proofErr w:type="spellStart"/>
      <w:r>
        <w:rPr>
          <w:sz w:val="40"/>
          <w:szCs w:val="32"/>
        </w:rPr>
        <w:t>ahmed</w:t>
      </w:r>
      <w:proofErr w:type="spellEnd"/>
      <w:r>
        <w:rPr>
          <w:sz w:val="40"/>
          <w:szCs w:val="32"/>
        </w:rPr>
        <w:t xml:space="preserve"> </w:t>
      </w:r>
      <w:proofErr w:type="spellStart"/>
      <w:r>
        <w:rPr>
          <w:sz w:val="40"/>
          <w:szCs w:val="32"/>
        </w:rPr>
        <w:t>nour</w:t>
      </w:r>
      <w:proofErr w:type="spellEnd"/>
      <w:r>
        <w:rPr>
          <w:sz w:val="40"/>
          <w:szCs w:val="32"/>
        </w:rPr>
        <w:t xml:space="preserve"> </w:t>
      </w:r>
    </w:p>
    <w:p w:rsidR="000A18C2" w:rsidRDefault="00F77789" w:rsidP="000A18C2">
      <w:pPr>
        <w:spacing w:after="200"/>
        <w:rPr>
          <w:sz w:val="40"/>
          <w:szCs w:val="32"/>
        </w:rPr>
      </w:pPr>
      <w:r w:rsidRPr="0075406A">
        <w:rPr>
          <w:noProof/>
          <w:color w:val="FF0000"/>
          <w:sz w:val="36"/>
          <w:szCs w:val="36"/>
        </w:rPr>
        <w:lastRenderedPageBreak/>
        <w:drawing>
          <wp:inline distT="0" distB="0" distL="0" distR="0" wp14:anchorId="6C23109F" wp14:editId="184192E2">
            <wp:extent cx="5943600" cy="2305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8C2">
        <w:rPr>
          <w:sz w:val="40"/>
          <w:szCs w:val="32"/>
        </w:rPr>
        <w:t xml:space="preserve"> </w:t>
      </w:r>
    </w:p>
    <w:p w:rsidR="00B43161" w:rsidRDefault="00B43161" w:rsidP="000A73E6">
      <w:pPr>
        <w:spacing w:after="200"/>
      </w:pPr>
    </w:p>
    <w:p w:rsidR="000A18C2" w:rsidRDefault="000A18C2" w:rsidP="000A73E6">
      <w:pPr>
        <w:spacing w:after="200"/>
      </w:pPr>
    </w:p>
    <w:p w:rsidR="00B43161" w:rsidRDefault="00B43161" w:rsidP="000A73E6">
      <w:pPr>
        <w:spacing w:after="200"/>
      </w:pPr>
    </w:p>
    <w:p w:rsidR="005C7C29" w:rsidRDefault="005C7C29" w:rsidP="000A73E6">
      <w:pPr>
        <w:spacing w:after="200"/>
      </w:pPr>
    </w:p>
    <w:p w:rsidR="005C7C29" w:rsidRDefault="005C7C29" w:rsidP="000A73E6">
      <w:pPr>
        <w:spacing w:after="200"/>
      </w:pPr>
    </w:p>
    <w:p w:rsidR="005C7C29" w:rsidRDefault="005C7C29" w:rsidP="000A73E6">
      <w:pPr>
        <w:spacing w:after="200"/>
      </w:pPr>
    </w:p>
    <w:p w:rsidR="005C7C29" w:rsidRDefault="005C7C29" w:rsidP="000A73E6">
      <w:pPr>
        <w:spacing w:after="200"/>
      </w:pPr>
    </w:p>
    <w:p w:rsidR="00B43161" w:rsidRDefault="00B43161" w:rsidP="000A73E6">
      <w:pPr>
        <w:spacing w:after="200"/>
      </w:pPr>
    </w:p>
    <w:p w:rsidR="00B43161" w:rsidRDefault="00B43161" w:rsidP="000A73E6">
      <w:pPr>
        <w:spacing w:after="200"/>
      </w:pPr>
    </w:p>
    <w:p w:rsidR="000A18C2" w:rsidRDefault="00F77789" w:rsidP="000A18C2">
      <w:pPr>
        <w:spacing w:after="200"/>
        <w:rPr>
          <w:sz w:val="40"/>
          <w:szCs w:val="32"/>
        </w:rPr>
      </w:pPr>
      <w:r>
        <w:rPr>
          <w:sz w:val="40"/>
          <w:szCs w:val="32"/>
        </w:rPr>
        <w:t xml:space="preserve">Offers </w:t>
      </w:r>
      <w:proofErr w:type="gramStart"/>
      <w:r>
        <w:rPr>
          <w:sz w:val="40"/>
          <w:szCs w:val="32"/>
        </w:rPr>
        <w:t>section :</w:t>
      </w:r>
      <w:proofErr w:type="gramEnd"/>
      <w:r>
        <w:rPr>
          <w:sz w:val="40"/>
          <w:szCs w:val="32"/>
        </w:rPr>
        <w:t xml:space="preserve"> by </w:t>
      </w:r>
      <w:proofErr w:type="spellStart"/>
      <w:r>
        <w:rPr>
          <w:sz w:val="40"/>
          <w:szCs w:val="32"/>
        </w:rPr>
        <w:t>hager</w:t>
      </w:r>
      <w:proofErr w:type="spellEnd"/>
      <w:r>
        <w:rPr>
          <w:sz w:val="40"/>
          <w:szCs w:val="32"/>
        </w:rPr>
        <w:t xml:space="preserve"> </w:t>
      </w:r>
      <w:proofErr w:type="spellStart"/>
      <w:r>
        <w:rPr>
          <w:sz w:val="40"/>
          <w:szCs w:val="32"/>
        </w:rPr>
        <w:t>fouad</w:t>
      </w:r>
      <w:proofErr w:type="spellEnd"/>
      <w:r>
        <w:rPr>
          <w:sz w:val="40"/>
          <w:szCs w:val="32"/>
        </w:rPr>
        <w:t xml:space="preserve"> </w:t>
      </w:r>
    </w:p>
    <w:p w:rsidR="00F77789" w:rsidRDefault="00F77789" w:rsidP="000A18C2">
      <w:pPr>
        <w:spacing w:after="200"/>
        <w:rPr>
          <w:sz w:val="40"/>
          <w:szCs w:val="32"/>
        </w:rPr>
      </w:pPr>
      <w:r w:rsidRPr="0075406A">
        <w:rPr>
          <w:noProof/>
          <w:color w:val="FF0000"/>
          <w:sz w:val="36"/>
          <w:szCs w:val="36"/>
        </w:rPr>
        <w:lastRenderedPageBreak/>
        <w:drawing>
          <wp:inline distT="0" distB="0" distL="0" distR="0" wp14:anchorId="448A975B" wp14:editId="13DD4DC9">
            <wp:extent cx="5943600" cy="24028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8C2" w:rsidRDefault="000A18C2" w:rsidP="000A18C2">
      <w:pPr>
        <w:spacing w:after="200"/>
        <w:rPr>
          <w:sz w:val="40"/>
          <w:szCs w:val="32"/>
        </w:rPr>
      </w:pPr>
    </w:p>
    <w:p w:rsidR="000A18C2" w:rsidRDefault="00F77789" w:rsidP="000A18C2">
      <w:pPr>
        <w:spacing w:after="200"/>
        <w:rPr>
          <w:sz w:val="40"/>
          <w:szCs w:val="32"/>
        </w:rPr>
      </w:pPr>
      <w:r>
        <w:rPr>
          <w:sz w:val="40"/>
          <w:szCs w:val="32"/>
        </w:rPr>
        <w:t>footer</w:t>
      </w:r>
      <w:r w:rsidR="000A18C2">
        <w:rPr>
          <w:sz w:val="40"/>
          <w:szCs w:val="32"/>
        </w:rPr>
        <w:t xml:space="preserve"> section: by </w:t>
      </w:r>
      <w:proofErr w:type="spellStart"/>
      <w:r w:rsidR="000A18C2">
        <w:rPr>
          <w:sz w:val="40"/>
          <w:szCs w:val="32"/>
        </w:rPr>
        <w:t>ahmed</w:t>
      </w:r>
      <w:proofErr w:type="spellEnd"/>
      <w:r w:rsidR="000A18C2">
        <w:rPr>
          <w:sz w:val="40"/>
          <w:szCs w:val="32"/>
        </w:rPr>
        <w:t xml:space="preserve"> Hossam</w:t>
      </w:r>
    </w:p>
    <w:p w:rsidR="000A18C2" w:rsidRDefault="000A18C2" w:rsidP="000A18C2">
      <w:pPr>
        <w:spacing w:after="200"/>
        <w:rPr>
          <w:sz w:val="40"/>
          <w:szCs w:val="32"/>
        </w:rPr>
      </w:pPr>
    </w:p>
    <w:p w:rsidR="00B43161" w:rsidRPr="000A18C2" w:rsidRDefault="00F77789" w:rsidP="000A18C2">
      <w:pPr>
        <w:spacing w:after="200"/>
        <w:rPr>
          <w:sz w:val="40"/>
          <w:szCs w:val="32"/>
          <w:rtl/>
        </w:rPr>
      </w:pPr>
      <w:r w:rsidRPr="0075406A">
        <w:rPr>
          <w:noProof/>
          <w:color w:val="FF0000"/>
          <w:sz w:val="36"/>
          <w:szCs w:val="36"/>
        </w:rPr>
        <w:drawing>
          <wp:inline distT="0" distB="0" distL="0" distR="0" wp14:anchorId="7CF42CA7" wp14:editId="3E61ED71">
            <wp:extent cx="5943600" cy="17722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161" w:rsidRPr="000A18C2" w:rsidSect="00DF027C">
      <w:headerReference w:type="default" r:id="rId15"/>
      <w:footerReference w:type="default" r:id="rId16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080A" w:rsidRDefault="0078080A">
      <w:r>
        <w:separator/>
      </w:r>
    </w:p>
    <w:p w:rsidR="0078080A" w:rsidRDefault="0078080A"/>
  </w:endnote>
  <w:endnote w:type="continuationSeparator" w:id="0">
    <w:p w:rsidR="0078080A" w:rsidRDefault="0078080A">
      <w:r>
        <w:continuationSeparator/>
      </w:r>
    </w:p>
    <w:p w:rsidR="0078080A" w:rsidRDefault="007808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080A" w:rsidRDefault="0078080A">
      <w:r>
        <w:separator/>
      </w:r>
    </w:p>
    <w:p w:rsidR="0078080A" w:rsidRDefault="0078080A"/>
  </w:footnote>
  <w:footnote w:type="continuationSeparator" w:id="0">
    <w:p w:rsidR="0078080A" w:rsidRDefault="0078080A">
      <w:r>
        <w:continuationSeparator/>
      </w:r>
    </w:p>
    <w:p w:rsidR="0078080A" w:rsidRDefault="007808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:rsidR="00D077E9" w:rsidRDefault="00D077E9">
          <w:pPr>
            <w:pStyle w:val="Header"/>
          </w:pPr>
        </w:p>
      </w:tc>
    </w:tr>
  </w:tbl>
  <w:p w:rsidR="00D077E9" w:rsidRDefault="00D077E9" w:rsidP="00D077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1E"/>
    <w:rsid w:val="0002482E"/>
    <w:rsid w:val="00025D62"/>
    <w:rsid w:val="00050324"/>
    <w:rsid w:val="000A0150"/>
    <w:rsid w:val="000A18C2"/>
    <w:rsid w:val="000A73E6"/>
    <w:rsid w:val="000E189C"/>
    <w:rsid w:val="000E63C9"/>
    <w:rsid w:val="000F7015"/>
    <w:rsid w:val="00130E9D"/>
    <w:rsid w:val="00145187"/>
    <w:rsid w:val="00150A6D"/>
    <w:rsid w:val="00185B35"/>
    <w:rsid w:val="001F2BC8"/>
    <w:rsid w:val="001F5F6B"/>
    <w:rsid w:val="00243EBC"/>
    <w:rsid w:val="00246A35"/>
    <w:rsid w:val="00265FB7"/>
    <w:rsid w:val="00284348"/>
    <w:rsid w:val="002F51F5"/>
    <w:rsid w:val="00312137"/>
    <w:rsid w:val="00330359"/>
    <w:rsid w:val="0033762F"/>
    <w:rsid w:val="00366C7E"/>
    <w:rsid w:val="00384EA3"/>
    <w:rsid w:val="003A39A1"/>
    <w:rsid w:val="003C2191"/>
    <w:rsid w:val="003D3863"/>
    <w:rsid w:val="004110DE"/>
    <w:rsid w:val="0044085A"/>
    <w:rsid w:val="00443789"/>
    <w:rsid w:val="004B21A5"/>
    <w:rsid w:val="005037F0"/>
    <w:rsid w:val="00516A86"/>
    <w:rsid w:val="005275F6"/>
    <w:rsid w:val="00572102"/>
    <w:rsid w:val="005C7C29"/>
    <w:rsid w:val="005F1BB0"/>
    <w:rsid w:val="00656C4D"/>
    <w:rsid w:val="00677511"/>
    <w:rsid w:val="006E5716"/>
    <w:rsid w:val="007045CA"/>
    <w:rsid w:val="0070681E"/>
    <w:rsid w:val="007302B3"/>
    <w:rsid w:val="00730733"/>
    <w:rsid w:val="00730E3A"/>
    <w:rsid w:val="00736AAF"/>
    <w:rsid w:val="00765B2A"/>
    <w:rsid w:val="0078080A"/>
    <w:rsid w:val="00783A34"/>
    <w:rsid w:val="00792357"/>
    <w:rsid w:val="007C212F"/>
    <w:rsid w:val="007C6B52"/>
    <w:rsid w:val="007D16C5"/>
    <w:rsid w:val="00862FE4"/>
    <w:rsid w:val="0086389A"/>
    <w:rsid w:val="0087605E"/>
    <w:rsid w:val="008B1FEE"/>
    <w:rsid w:val="00903C32"/>
    <w:rsid w:val="00916B16"/>
    <w:rsid w:val="009173B9"/>
    <w:rsid w:val="0093335D"/>
    <w:rsid w:val="0093613E"/>
    <w:rsid w:val="00943026"/>
    <w:rsid w:val="00966B81"/>
    <w:rsid w:val="009C7720"/>
    <w:rsid w:val="00A23AFA"/>
    <w:rsid w:val="00A31B3E"/>
    <w:rsid w:val="00A532F3"/>
    <w:rsid w:val="00A8489E"/>
    <w:rsid w:val="00AC29F3"/>
    <w:rsid w:val="00B231E5"/>
    <w:rsid w:val="00B43161"/>
    <w:rsid w:val="00BE37A2"/>
    <w:rsid w:val="00C02B87"/>
    <w:rsid w:val="00C4086D"/>
    <w:rsid w:val="00CA1896"/>
    <w:rsid w:val="00CB5B28"/>
    <w:rsid w:val="00CF5371"/>
    <w:rsid w:val="00D0323A"/>
    <w:rsid w:val="00D0559F"/>
    <w:rsid w:val="00D077E9"/>
    <w:rsid w:val="00D23A9D"/>
    <w:rsid w:val="00D42CB7"/>
    <w:rsid w:val="00D5413D"/>
    <w:rsid w:val="00D570A9"/>
    <w:rsid w:val="00D609AF"/>
    <w:rsid w:val="00D70D02"/>
    <w:rsid w:val="00D770C7"/>
    <w:rsid w:val="00D86945"/>
    <w:rsid w:val="00D90290"/>
    <w:rsid w:val="00DD152F"/>
    <w:rsid w:val="00DE213F"/>
    <w:rsid w:val="00DF027C"/>
    <w:rsid w:val="00E00A32"/>
    <w:rsid w:val="00E22ACD"/>
    <w:rsid w:val="00E43F6F"/>
    <w:rsid w:val="00E620B0"/>
    <w:rsid w:val="00E81B40"/>
    <w:rsid w:val="00EF555B"/>
    <w:rsid w:val="00F027BB"/>
    <w:rsid w:val="00F07EE1"/>
    <w:rsid w:val="00F11DCF"/>
    <w:rsid w:val="00F162EA"/>
    <w:rsid w:val="00F52D27"/>
    <w:rsid w:val="00F77789"/>
    <w:rsid w:val="00F83527"/>
    <w:rsid w:val="00FA0911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C4C418"/>
  <w15:docId w15:val="{8F91CF4B-E39C-4BA3-89E2-B98B439A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4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18C2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character" w:styleId="Hyperlink">
    <w:name w:val="Hyperlink"/>
    <w:basedOn w:val="DefaultParagraphFont"/>
    <w:uiPriority w:val="99"/>
    <w:unhideWhenUsed/>
    <w:rsid w:val="00FA0911"/>
    <w:rPr>
      <w:color w:val="3592C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9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0911"/>
    <w:rPr>
      <w:color w:val="3592C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9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yperlink" Target="https://www.figma.com/design/lUQdePoDU6Lq8lKhFgofGW/Acenda---Homepage-of-a-booking-website--Community-?node-id=0-1&amp;p=f&amp;t=rUoO4SE541YBNLaQ-0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G.DESKTOP-PNUPF2N\AppData\Roaming\Microsoft\Templates\Metro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8F24FFB21524E2682AE5567792786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58712-9D6F-4A31-AFB5-962BE7AD6C55}"/>
      </w:docPartPr>
      <w:docPartBody>
        <w:p w:rsidR="00E4009F" w:rsidRDefault="004B3991">
          <w:pPr>
            <w:pStyle w:val="98F24FFB21524E2682AE556779278662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December 19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3B15087E9AAE4CB78DC8B81373AB4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C0637-CFBA-4113-8143-0CA39B1C8285}"/>
      </w:docPartPr>
      <w:docPartBody>
        <w:p w:rsidR="00E4009F" w:rsidRDefault="004B3991">
          <w:pPr>
            <w:pStyle w:val="3B15087E9AAE4CB78DC8B81373AB48EF"/>
          </w:pPr>
          <w:r>
            <w:t>COMPANY NAME</w:t>
          </w:r>
        </w:p>
      </w:docPartBody>
    </w:docPart>
    <w:docPart>
      <w:docPartPr>
        <w:name w:val="C27CB41FE3244CE9B3276683B5A28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2CCDD-864C-447A-9F07-F03CF051A5B7}"/>
      </w:docPartPr>
      <w:docPartBody>
        <w:p w:rsidR="00E4009F" w:rsidRDefault="004B3991">
          <w:pPr>
            <w:pStyle w:val="C27CB41FE3244CE9B3276683B5A28302"/>
          </w:pPr>
          <w:r w:rsidRPr="00DF027C">
            <w:t>Subtitle Text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84"/>
    <w:rsid w:val="00310184"/>
    <w:rsid w:val="003F08EB"/>
    <w:rsid w:val="004B3991"/>
    <w:rsid w:val="00AC630E"/>
    <w:rsid w:val="00AD7ADA"/>
    <w:rsid w:val="00E4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rsid w:val="00310184"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310184"/>
    <w:rPr>
      <w:caps/>
      <w:color w:val="44546A" w:themeColor="text2"/>
      <w:spacing w:val="20"/>
      <w:sz w:val="32"/>
    </w:rPr>
  </w:style>
  <w:style w:type="paragraph" w:customStyle="1" w:styleId="98F24FFB21524E2682AE556779278662">
    <w:name w:val="98F24FFB21524E2682AE556779278662"/>
  </w:style>
  <w:style w:type="paragraph" w:customStyle="1" w:styleId="3B15087E9AAE4CB78DC8B81373AB48EF">
    <w:name w:val="3B15087E9AAE4CB78DC8B81373AB48EF"/>
  </w:style>
  <w:style w:type="paragraph" w:customStyle="1" w:styleId="D92240A3F58045B29F0A720A9DA3B40C">
    <w:name w:val="D92240A3F58045B29F0A720A9DA3B40C"/>
  </w:style>
  <w:style w:type="paragraph" w:customStyle="1" w:styleId="C27CB41FE3244CE9B3276683B5A28302">
    <w:name w:val="C27CB41FE3244CE9B3276683B5A28302"/>
  </w:style>
  <w:style w:type="paragraph" w:customStyle="1" w:styleId="A2D43A65C6CD4DA9914D1B1A635B86C7">
    <w:name w:val="A2D43A65C6CD4DA9914D1B1A635B86C7"/>
  </w:style>
  <w:style w:type="paragraph" w:customStyle="1" w:styleId="3264A07DE30F4457BB3C2011C8EA9066">
    <w:name w:val="3264A07DE30F4457BB3C2011C8EA9066"/>
  </w:style>
  <w:style w:type="paragraph" w:customStyle="1" w:styleId="FB71C09D72FB4A58AC109170BFB482A0">
    <w:name w:val="FB71C09D72FB4A58AC109170BFB482A0"/>
  </w:style>
  <w:style w:type="paragraph" w:customStyle="1" w:styleId="D8682AC9CCDD482E9145E85A826ECCAA">
    <w:name w:val="D8682AC9CCDD482E9145E85A826ECCAA"/>
  </w:style>
  <w:style w:type="paragraph" w:customStyle="1" w:styleId="C9B179BA65D741988E008343B14B6727">
    <w:name w:val="C9B179BA65D741988E008343B14B6727"/>
    <w:rsid w:val="00310184"/>
  </w:style>
  <w:style w:type="paragraph" w:customStyle="1" w:styleId="9E4E39113F78460D99E06D95B20DB658">
    <w:name w:val="9E4E39113F78460D99E06D95B20DB658"/>
    <w:rsid w:val="00310184"/>
  </w:style>
  <w:style w:type="paragraph" w:customStyle="1" w:styleId="69B61D535C4B44BD96E1FE3A6ECE2B0C">
    <w:name w:val="69B61D535C4B44BD96E1FE3A6ECE2B0C"/>
    <w:rsid w:val="00310184"/>
  </w:style>
  <w:style w:type="paragraph" w:customStyle="1" w:styleId="8E194D1A3C6840D49E98CFB496AD6938">
    <w:name w:val="8E194D1A3C6840D49E98CFB496AD6938"/>
    <w:rsid w:val="00310184"/>
  </w:style>
  <w:style w:type="paragraph" w:customStyle="1" w:styleId="44876D50F5BE4D248EF8E9D0D6F177D0">
    <w:name w:val="44876D50F5BE4D248EF8E9D0D6F177D0"/>
    <w:rsid w:val="00310184"/>
  </w:style>
  <w:style w:type="paragraph" w:customStyle="1" w:styleId="6983E58C334E462790DCAB203C22E860">
    <w:name w:val="6983E58C334E462790DCAB203C22E860"/>
    <w:rsid w:val="00310184"/>
  </w:style>
  <w:style w:type="paragraph" w:customStyle="1" w:styleId="125825D6ADBB4E2099AB45E349A81709">
    <w:name w:val="125825D6ADBB4E2099AB45E349A81709"/>
    <w:rsid w:val="00310184"/>
  </w:style>
  <w:style w:type="paragraph" w:customStyle="1" w:styleId="FFA769244BC0412C8FB3DC7BE8199141">
    <w:name w:val="FFA769244BC0412C8FB3DC7BE8199141"/>
    <w:rsid w:val="00310184"/>
  </w:style>
  <w:style w:type="paragraph" w:customStyle="1" w:styleId="5A7E808E3EE34767954CCF8B3B42E84B">
    <w:name w:val="5A7E808E3EE34767954CCF8B3B42E84B"/>
    <w:rsid w:val="00310184"/>
  </w:style>
  <w:style w:type="paragraph" w:customStyle="1" w:styleId="02460290C4E647E4820AED7166CC3706">
    <w:name w:val="02460290C4E647E4820AED7166CC3706"/>
    <w:rsid w:val="00310184"/>
  </w:style>
  <w:style w:type="paragraph" w:customStyle="1" w:styleId="A1ADC2164AB740798682B5E95E6E4CCC">
    <w:name w:val="A1ADC2164AB740798682B5E95E6E4CCC"/>
    <w:rsid w:val="003101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Metro report</Template>
  <TotalTime>1</TotalTime>
  <Pages>8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NTG</dc:creator>
  <cp:keywords/>
  <cp:lastModifiedBy>NTG SCHOOL</cp:lastModifiedBy>
  <cp:revision>2</cp:revision>
  <cp:lastPrinted>2006-08-01T17:47:00Z</cp:lastPrinted>
  <dcterms:created xsi:type="dcterms:W3CDTF">2025-12-29T19:03:00Z</dcterms:created>
  <dcterms:modified xsi:type="dcterms:W3CDTF">2025-12-29T19:03:00Z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